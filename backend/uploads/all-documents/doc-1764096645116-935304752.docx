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6"/>
        <w:gridCol w:w="879"/>
        <w:gridCol w:w="1774"/>
        <w:gridCol w:w="3675"/>
      </w:tblGrid>
      <w:tr w:rsidR="00F316AD" w:rsidRPr="00335BE1" w:rsidTr="00394553">
        <w:trPr>
          <w:trHeight w:val="1292"/>
        </w:trPr>
        <w:tc>
          <w:tcPr>
            <w:tcW w:w="9124" w:type="dxa"/>
            <w:gridSpan w:val="4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:rsidR="00F316AD" w:rsidRPr="00335BE1" w:rsidRDefault="008D30B1" w:rsidP="00F316AD">
            <w:pPr>
              <w:pStyle w:val="Ttul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Tharik Mohamad Mourad</w:t>
            </w:r>
          </w:p>
          <w:p w:rsidR="00F316AD" w:rsidRPr="00335BE1" w:rsidRDefault="008D30B1" w:rsidP="008D30B1">
            <w:pPr>
              <w:pStyle w:val="Subttulo"/>
              <w:rPr>
                <w:noProof/>
                <w:lang w:val="pt-BR"/>
              </w:rPr>
            </w:pPr>
            <w:r>
              <w:rPr>
                <w:noProof/>
                <w:lang w:val="pt-BR" w:bidi="pt-BR"/>
              </w:rPr>
              <w:t>Técnico em Informática</w:t>
            </w:r>
            <w:r w:rsidR="00F316AD" w:rsidRPr="00335BE1">
              <w:rPr>
                <w:noProof/>
                <w:lang w:val="pt-BR" w:bidi="pt-BR"/>
              </w:rPr>
              <w:t xml:space="preserve"> </w:t>
            </w:r>
          </w:p>
        </w:tc>
      </w:tr>
      <w:tr w:rsidR="008D30B1" w:rsidRPr="00335BE1" w:rsidTr="00394553">
        <w:trPr>
          <w:trHeight w:val="735"/>
        </w:trPr>
        <w:tc>
          <w:tcPr>
            <w:tcW w:w="2796" w:type="dxa"/>
            <w:tcBorders>
              <w:top w:val="single" w:sz="24" w:space="0" w:color="BF9268" w:themeColor="accent2"/>
            </w:tcBorders>
            <w:vAlign w:val="center"/>
          </w:tcPr>
          <w:p w:rsidR="00077565" w:rsidRDefault="008D30B1" w:rsidP="00077565">
            <w:pPr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São Paulo, SP</w:t>
            </w:r>
          </w:p>
          <w:p w:rsidR="00F316AD" w:rsidRPr="00335BE1" w:rsidRDefault="00077565" w:rsidP="00077565">
            <w:pPr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18 anos</w:t>
            </w:r>
          </w:p>
        </w:tc>
        <w:tc>
          <w:tcPr>
            <w:tcW w:w="2653" w:type="dxa"/>
            <w:gridSpan w:val="2"/>
            <w:tcBorders>
              <w:top w:val="single" w:sz="24" w:space="0" w:color="BF9268" w:themeColor="accent2"/>
            </w:tcBorders>
            <w:vAlign w:val="center"/>
          </w:tcPr>
          <w:p w:rsidR="00F316AD" w:rsidRPr="00335BE1" w:rsidRDefault="008D30B1" w:rsidP="008D30B1">
            <w:pPr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(11) 984069199</w:t>
            </w:r>
          </w:p>
        </w:tc>
        <w:tc>
          <w:tcPr>
            <w:tcW w:w="3675" w:type="dxa"/>
            <w:tcBorders>
              <w:top w:val="single" w:sz="24" w:space="0" w:color="BF9268" w:themeColor="accent2"/>
            </w:tcBorders>
            <w:vAlign w:val="center"/>
          </w:tcPr>
          <w:p w:rsidR="00F316AD" w:rsidRPr="00335BE1" w:rsidRDefault="008D30B1" w:rsidP="008D30B1">
            <w:pPr>
              <w:jc w:val="center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tharikmohamadmou@gmail.com</w:t>
            </w:r>
            <w:r w:rsidR="00D20DA9" w:rsidRPr="00335BE1">
              <w:rPr>
                <w:noProof/>
                <w:lang w:val="pt-BR" w:bidi="pt-BR"/>
              </w:rPr>
              <w:t xml:space="preserve"> </w:t>
            </w:r>
          </w:p>
        </w:tc>
      </w:tr>
      <w:tr w:rsidR="008D30B1" w:rsidRPr="00335BE1" w:rsidTr="00394553">
        <w:trPr>
          <w:trHeight w:val="210"/>
        </w:trPr>
        <w:tc>
          <w:tcPr>
            <w:tcW w:w="2796" w:type="dxa"/>
            <w:tcBorders>
              <w:bottom w:val="single" w:sz="18" w:space="0" w:color="BF9268" w:themeColor="accent2"/>
            </w:tcBorders>
          </w:tcPr>
          <w:p w:rsidR="00CD50FD" w:rsidRPr="00335BE1" w:rsidRDefault="00CD50FD" w:rsidP="00CD50FD">
            <w:pPr>
              <w:rPr>
                <w:noProof/>
                <w:lang w:val="pt-BR"/>
              </w:rPr>
            </w:pPr>
          </w:p>
        </w:tc>
        <w:tc>
          <w:tcPr>
            <w:tcW w:w="2653" w:type="dxa"/>
            <w:gridSpan w:val="2"/>
            <w:vMerge w:val="restart"/>
            <w:shd w:val="clear" w:color="auto" w:fill="303848" w:themeFill="accent1"/>
            <w:vAlign w:val="center"/>
          </w:tcPr>
          <w:p w:rsidR="00CD50FD" w:rsidRPr="00335BE1" w:rsidRDefault="009706BC" w:rsidP="00D20DA9">
            <w:pPr>
              <w:pStyle w:val="Ttulo1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1460613821"/>
                <w:placeholder>
                  <w:docPart w:val="74F689C8F9874782BEA80B287F466B1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35BE1">
                  <w:rPr>
                    <w:noProof/>
                    <w:lang w:val="pt-BR" w:bidi="pt-BR"/>
                  </w:rPr>
                  <w:t>OBJETIVO</w:t>
                </w:r>
              </w:sdtContent>
            </w:sdt>
          </w:p>
        </w:tc>
        <w:tc>
          <w:tcPr>
            <w:tcW w:w="3675" w:type="dxa"/>
            <w:tcBorders>
              <w:bottom w:val="single" w:sz="18" w:space="0" w:color="BF9268" w:themeColor="accent2"/>
            </w:tcBorders>
          </w:tcPr>
          <w:p w:rsidR="00CD50FD" w:rsidRPr="00335BE1" w:rsidRDefault="00CD50FD">
            <w:pPr>
              <w:rPr>
                <w:noProof/>
                <w:lang w:val="pt-BR"/>
              </w:rPr>
            </w:pPr>
          </w:p>
        </w:tc>
      </w:tr>
      <w:tr w:rsidR="008D30B1" w:rsidRPr="00335BE1" w:rsidTr="00394553">
        <w:trPr>
          <w:trHeight w:val="210"/>
        </w:trPr>
        <w:tc>
          <w:tcPr>
            <w:tcW w:w="2796" w:type="dxa"/>
            <w:tcBorders>
              <w:top w:val="single" w:sz="18" w:space="0" w:color="BF9268" w:themeColor="accent2"/>
            </w:tcBorders>
          </w:tcPr>
          <w:p w:rsidR="00CD50FD" w:rsidRPr="00335BE1" w:rsidRDefault="00CD50FD" w:rsidP="00CD50FD">
            <w:pPr>
              <w:rPr>
                <w:noProof/>
                <w:lang w:val="pt-BR"/>
              </w:rPr>
            </w:pPr>
          </w:p>
        </w:tc>
        <w:tc>
          <w:tcPr>
            <w:tcW w:w="2653" w:type="dxa"/>
            <w:gridSpan w:val="2"/>
            <w:vMerge/>
            <w:shd w:val="clear" w:color="auto" w:fill="303848" w:themeFill="accent1"/>
            <w:vAlign w:val="center"/>
          </w:tcPr>
          <w:p w:rsidR="00CD50FD" w:rsidRPr="00335BE1" w:rsidRDefault="00CD50FD" w:rsidP="0040233B">
            <w:pPr>
              <w:pStyle w:val="Ttulo1"/>
              <w:rPr>
                <w:noProof/>
                <w:lang w:val="pt-BR"/>
              </w:rPr>
            </w:pPr>
          </w:p>
        </w:tc>
        <w:tc>
          <w:tcPr>
            <w:tcW w:w="3675" w:type="dxa"/>
            <w:tcBorders>
              <w:top w:val="single" w:sz="18" w:space="0" w:color="BF9268" w:themeColor="accent2"/>
            </w:tcBorders>
          </w:tcPr>
          <w:p w:rsidR="00CD50FD" w:rsidRPr="00335BE1" w:rsidRDefault="00CD50FD">
            <w:pPr>
              <w:rPr>
                <w:noProof/>
                <w:lang w:val="pt-BR"/>
              </w:rPr>
            </w:pPr>
          </w:p>
        </w:tc>
      </w:tr>
      <w:tr w:rsidR="0040233B" w:rsidRPr="00335BE1" w:rsidTr="00394553">
        <w:trPr>
          <w:trHeight w:val="1180"/>
        </w:trPr>
        <w:tc>
          <w:tcPr>
            <w:tcW w:w="9124" w:type="dxa"/>
            <w:gridSpan w:val="4"/>
            <w:vAlign w:val="center"/>
          </w:tcPr>
          <w:p w:rsidR="0040233B" w:rsidRPr="00335BE1" w:rsidRDefault="008D30B1" w:rsidP="008D30B1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Adquirir conhecimento na área de programação, auxiliar a empresa nas atividades demandadas buscando crescimento profissional dentro de uma empresa sólida e estável no mercado de programação.</w:t>
            </w:r>
          </w:p>
        </w:tc>
      </w:tr>
      <w:tr w:rsidR="008D30B1" w:rsidRPr="00335BE1" w:rsidTr="00394553">
        <w:trPr>
          <w:trHeight w:val="220"/>
        </w:trPr>
        <w:tc>
          <w:tcPr>
            <w:tcW w:w="2796" w:type="dxa"/>
            <w:vMerge w:val="restart"/>
            <w:shd w:val="clear" w:color="auto" w:fill="F2F2F2" w:themeFill="background1" w:themeFillShade="F2"/>
            <w:vAlign w:val="center"/>
          </w:tcPr>
          <w:p w:rsidR="00CD50FD" w:rsidRPr="00335BE1" w:rsidRDefault="009706BC" w:rsidP="00D20DA9">
            <w:pPr>
              <w:pStyle w:val="Ttulo2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1907296240"/>
                <w:placeholder>
                  <w:docPart w:val="DA5C6922F1354CED8A5ACA325AA307A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35BE1">
                  <w:rPr>
                    <w:noProof/>
                    <w:lang w:val="pt-BR" w:bidi="pt-BR"/>
                  </w:rPr>
                  <w:t>FORMAÇÃO</w:t>
                </w:r>
              </w:sdtContent>
            </w:sdt>
            <w:r w:rsidR="00D26A79" w:rsidRPr="00335BE1">
              <w:rPr>
                <w:noProof/>
                <w:lang w:val="pt-BR" w:bidi="pt-BR"/>
              </w:rPr>
              <w:t xml:space="preserve"> </w:t>
            </w:r>
            <w:sdt>
              <w:sdtPr>
                <w:rPr>
                  <w:rStyle w:val="Destacar"/>
                  <w:noProof/>
                  <w:lang w:val="pt-BR"/>
                </w:rPr>
                <w:id w:val="-908075200"/>
                <w:placeholder>
                  <w:docPart w:val="99E6C8D50B9A41928EF44DF8B84120AB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Destacar"/>
                </w:rPr>
              </w:sdtEndPr>
              <w:sdtContent>
                <w:r w:rsidR="00D26A79" w:rsidRPr="00335BE1">
                  <w:rPr>
                    <w:rStyle w:val="Destacar"/>
                    <w:noProof/>
                    <w:lang w:val="pt-BR" w:bidi="pt-BR"/>
                  </w:rPr>
                  <w:t>—</w:t>
                </w:r>
              </w:sdtContent>
            </w:sdt>
          </w:p>
        </w:tc>
        <w:tc>
          <w:tcPr>
            <w:tcW w:w="2653" w:type="dxa"/>
            <w:gridSpan w:val="2"/>
            <w:vMerge w:val="restart"/>
            <w:shd w:val="clear" w:color="auto" w:fill="303848" w:themeFill="accent1"/>
            <w:vAlign w:val="center"/>
          </w:tcPr>
          <w:p w:rsidR="00CD50FD" w:rsidRPr="00335BE1" w:rsidRDefault="009706BC" w:rsidP="00D20DA9">
            <w:pPr>
              <w:pStyle w:val="Ttulo1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-1748876717"/>
                <w:placeholder>
                  <w:docPart w:val="DF5B7C4061E546EA8DF3582FEDD6C80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20DA9" w:rsidRPr="00335BE1">
                  <w:rPr>
                    <w:noProof/>
                    <w:lang w:val="pt-BR" w:bidi="pt-BR"/>
                  </w:rPr>
                  <w:t>EXPERIÊNCIA</w:t>
                </w:r>
              </w:sdtContent>
            </w:sdt>
          </w:p>
        </w:tc>
        <w:tc>
          <w:tcPr>
            <w:tcW w:w="3675" w:type="dxa"/>
            <w:tcBorders>
              <w:bottom w:val="single" w:sz="18" w:space="0" w:color="BF9268" w:themeColor="accent2"/>
            </w:tcBorders>
          </w:tcPr>
          <w:p w:rsidR="00CD50FD" w:rsidRPr="00335BE1" w:rsidRDefault="00CD50FD">
            <w:pPr>
              <w:rPr>
                <w:noProof/>
                <w:lang w:val="pt-BR"/>
              </w:rPr>
            </w:pPr>
          </w:p>
        </w:tc>
      </w:tr>
      <w:tr w:rsidR="008D30B1" w:rsidRPr="00335BE1" w:rsidTr="00394553">
        <w:trPr>
          <w:trHeight w:val="220"/>
        </w:trPr>
        <w:tc>
          <w:tcPr>
            <w:tcW w:w="2796" w:type="dxa"/>
            <w:vMerge/>
            <w:shd w:val="clear" w:color="auto" w:fill="F2F2F2" w:themeFill="background1" w:themeFillShade="F2"/>
            <w:vAlign w:val="center"/>
          </w:tcPr>
          <w:p w:rsidR="00CD50FD" w:rsidRPr="00335BE1" w:rsidRDefault="00CD50FD" w:rsidP="0040233B">
            <w:pPr>
              <w:pStyle w:val="Ttulo2"/>
              <w:rPr>
                <w:noProof/>
                <w:lang w:val="pt-BR"/>
              </w:rPr>
            </w:pPr>
          </w:p>
        </w:tc>
        <w:tc>
          <w:tcPr>
            <w:tcW w:w="2653" w:type="dxa"/>
            <w:gridSpan w:val="2"/>
            <w:vMerge/>
            <w:shd w:val="clear" w:color="auto" w:fill="303848" w:themeFill="accent1"/>
            <w:vAlign w:val="center"/>
          </w:tcPr>
          <w:p w:rsidR="00CD50FD" w:rsidRPr="00335BE1" w:rsidRDefault="00CD50FD" w:rsidP="0040233B">
            <w:pPr>
              <w:pStyle w:val="Ttulo1"/>
              <w:rPr>
                <w:noProof/>
                <w:lang w:val="pt-BR"/>
              </w:rPr>
            </w:pPr>
          </w:p>
        </w:tc>
        <w:tc>
          <w:tcPr>
            <w:tcW w:w="3675" w:type="dxa"/>
          </w:tcPr>
          <w:p w:rsidR="00CD50FD" w:rsidRPr="00335BE1" w:rsidRDefault="00CD50FD">
            <w:pPr>
              <w:rPr>
                <w:noProof/>
                <w:lang w:val="pt-BR"/>
              </w:rPr>
            </w:pPr>
          </w:p>
        </w:tc>
      </w:tr>
      <w:tr w:rsidR="0040233B" w:rsidRPr="00335BE1" w:rsidTr="00394553">
        <w:trPr>
          <w:trHeight w:val="3403"/>
        </w:trPr>
        <w:tc>
          <w:tcPr>
            <w:tcW w:w="2796" w:type="dxa"/>
            <w:shd w:val="clear" w:color="auto" w:fill="F2F2F2" w:themeFill="background1" w:themeFillShade="F2"/>
          </w:tcPr>
          <w:p w:rsidR="0040233B" w:rsidRPr="00335BE1" w:rsidRDefault="0040233B" w:rsidP="0040233B">
            <w:pPr>
              <w:pStyle w:val="Texto"/>
              <w:rPr>
                <w:noProof/>
                <w:lang w:val="pt-BR"/>
              </w:rPr>
            </w:pPr>
          </w:p>
          <w:p w:rsidR="008D30B1" w:rsidRDefault="008D30B1" w:rsidP="008D30B1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Instituto Federal de Educação, Ciência e Tecnologia de São Paulo, Câmpus São Paulo/SP.</w:t>
            </w:r>
          </w:p>
          <w:p w:rsidR="00E41A14" w:rsidRDefault="008D30B1" w:rsidP="008D30B1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Estou cursando Técnico em Informática, neste curso aprendemos diversas linguagens de programação, entre elas estão:</w:t>
            </w:r>
          </w:p>
          <w:p w:rsidR="00D20DA9" w:rsidRPr="00335BE1" w:rsidRDefault="008D30B1" w:rsidP="008D30B1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Java,</w:t>
            </w:r>
            <w:r w:rsidR="003A76A7">
              <w:rPr>
                <w:noProof/>
                <w:lang w:val="pt-BR"/>
              </w:rPr>
              <w:t xml:space="preserve"> </w:t>
            </w:r>
            <w:r w:rsidR="00E41A14">
              <w:rPr>
                <w:noProof/>
                <w:lang w:val="pt-BR"/>
              </w:rPr>
              <w:t>C,</w:t>
            </w:r>
            <w:r w:rsidR="00394553">
              <w:rPr>
                <w:noProof/>
                <w:lang w:val="pt-BR"/>
              </w:rPr>
              <w:t xml:space="preserve"> </w:t>
            </w:r>
            <w:r w:rsidR="003A76A7">
              <w:rPr>
                <w:noProof/>
                <w:lang w:val="pt-BR"/>
              </w:rPr>
              <w:t xml:space="preserve"> </w:t>
            </w:r>
            <w:r w:rsidR="00394553">
              <w:rPr>
                <w:noProof/>
                <w:lang w:val="pt-BR"/>
              </w:rPr>
              <w:t>React,</w:t>
            </w:r>
            <w:r w:rsidR="003A76A7">
              <w:rPr>
                <w:noProof/>
                <w:lang w:val="pt-BR"/>
              </w:rPr>
              <w:t xml:space="preserve"> </w:t>
            </w:r>
            <w:r w:rsidR="00E41A14">
              <w:rPr>
                <w:noProof/>
                <w:lang w:val="pt-BR"/>
              </w:rPr>
              <w:t>Python,</w:t>
            </w:r>
            <w:r w:rsidR="003A76A7">
              <w:rPr>
                <w:noProof/>
                <w:lang w:val="pt-BR"/>
              </w:rPr>
              <w:t xml:space="preserve"> </w:t>
            </w:r>
            <w:r w:rsidR="00E41A14">
              <w:rPr>
                <w:noProof/>
                <w:lang w:val="pt-BR"/>
              </w:rPr>
              <w:t>HTML 5,</w:t>
            </w:r>
            <w:r w:rsidR="003A76A7">
              <w:rPr>
                <w:noProof/>
                <w:lang w:val="pt-BR"/>
              </w:rPr>
              <w:t xml:space="preserve"> </w:t>
            </w:r>
            <w:bookmarkStart w:id="0" w:name="_GoBack"/>
            <w:bookmarkEnd w:id="0"/>
            <w:r>
              <w:rPr>
                <w:noProof/>
                <w:lang w:val="pt-BR"/>
              </w:rPr>
              <w:t>CSS 3.</w:t>
            </w:r>
          </w:p>
          <w:p w:rsidR="00D20DA9" w:rsidRPr="00335BE1" w:rsidRDefault="00D20DA9" w:rsidP="0040233B">
            <w:pPr>
              <w:pStyle w:val="Texto"/>
              <w:rPr>
                <w:noProof/>
                <w:lang w:val="pt-BR"/>
              </w:rPr>
            </w:pPr>
          </w:p>
        </w:tc>
        <w:tc>
          <w:tcPr>
            <w:tcW w:w="6328" w:type="dxa"/>
            <w:gridSpan w:val="3"/>
            <w:vAlign w:val="center"/>
          </w:tcPr>
          <w:p w:rsidR="00D20DA9" w:rsidRPr="00335BE1" w:rsidRDefault="00077565" w:rsidP="00D20DA9">
            <w:pPr>
              <w:pStyle w:val="TextoPequen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31/03/2025 à 31/06/2025 - Estágio</w:t>
            </w:r>
          </w:p>
          <w:p w:rsidR="0040233B" w:rsidRPr="00077565" w:rsidRDefault="001A66F2" w:rsidP="00077565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Cargo: </w:t>
            </w:r>
            <w:r w:rsidR="00394553">
              <w:rPr>
                <w:noProof/>
                <w:lang w:val="pt-BR"/>
              </w:rPr>
              <w:t>Programador de Jogos</w:t>
            </w:r>
            <w:r w:rsidR="00D20DA9" w:rsidRPr="00335BE1">
              <w:rPr>
                <w:noProof/>
                <w:color w:val="BE9268"/>
                <w:lang w:val="pt-BR" w:bidi="pt-BR"/>
              </w:rPr>
              <w:t xml:space="preserve"> • </w:t>
            </w:r>
            <w:r>
              <w:rPr>
                <w:noProof/>
                <w:lang w:val="pt-BR"/>
              </w:rPr>
              <w:t>Função: P</w:t>
            </w:r>
            <w:r w:rsidR="00394553">
              <w:rPr>
                <w:noProof/>
                <w:lang w:val="pt-BR"/>
              </w:rPr>
              <w:t>rogramar em GDScript</w:t>
            </w:r>
            <w:r w:rsidR="00D20DA9" w:rsidRPr="00335BE1">
              <w:rPr>
                <w:noProof/>
                <w:color w:val="BE9268"/>
                <w:lang w:val="pt-BR" w:bidi="pt-BR"/>
              </w:rPr>
              <w:t xml:space="preserve"> • </w:t>
            </w:r>
            <w:r>
              <w:rPr>
                <w:noProof/>
                <w:lang w:val="pt-BR"/>
              </w:rPr>
              <w:t>Contratante: I</w:t>
            </w:r>
            <w:r w:rsidR="00394553">
              <w:rPr>
                <w:noProof/>
                <w:lang w:val="pt-BR"/>
              </w:rPr>
              <w:t>nstituto Federal de Educação, Ciência e Tecnologia de São Paulo.</w:t>
            </w:r>
          </w:p>
          <w:p w:rsidR="0040233B" w:rsidRPr="00335BE1" w:rsidRDefault="0040233B" w:rsidP="0040233B">
            <w:pPr>
              <w:pStyle w:val="Texto"/>
              <w:rPr>
                <w:noProof/>
                <w:sz w:val="21"/>
                <w:lang w:val="pt-BR"/>
              </w:rPr>
            </w:pPr>
          </w:p>
          <w:p w:rsidR="00394553" w:rsidRDefault="00394553" w:rsidP="00394553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Em minha experiência não-remunerada, eu fiz dois jogos distintos em GDScript, a linguagem própria da Godot, bem similar ao Python, para o Instituto Federal como uma forma de cumprir horas de estágio para conclusão do curso. </w:t>
            </w:r>
          </w:p>
          <w:p w:rsidR="00394553" w:rsidRDefault="00394553" w:rsidP="00394553">
            <w:pPr>
              <w:pStyle w:val="Texto"/>
              <w:rPr>
                <w:noProof/>
                <w:lang w:val="pt-BR"/>
              </w:rPr>
            </w:pPr>
          </w:p>
          <w:p w:rsidR="00394553" w:rsidRPr="00394553" w:rsidRDefault="00394553" w:rsidP="00394553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>Além disso, também fiz alguns projetos dentro do Instituto, como a produção de uma aplicação que será destinada a um projeto escolar de uma OSC em Mauá que fiquei encarregado de fazer a parte gráfica da aplicação web, programando em React e CSS.</w:t>
            </w:r>
          </w:p>
        </w:tc>
      </w:tr>
      <w:tr w:rsidR="00394553" w:rsidRPr="00335BE1" w:rsidTr="00394553">
        <w:trPr>
          <w:gridAfter w:val="3"/>
          <w:wAfter w:w="6328" w:type="dxa"/>
          <w:trHeight w:val="276"/>
        </w:trPr>
        <w:tc>
          <w:tcPr>
            <w:tcW w:w="2796" w:type="dxa"/>
            <w:vMerge w:val="restart"/>
            <w:shd w:val="clear" w:color="auto" w:fill="F2F2F2" w:themeFill="background1" w:themeFillShade="F2"/>
            <w:vAlign w:val="center"/>
          </w:tcPr>
          <w:p w:rsidR="00394553" w:rsidRPr="00335BE1" w:rsidRDefault="009706BC" w:rsidP="00D20DA9">
            <w:pPr>
              <w:pStyle w:val="Ttulo2"/>
              <w:rPr>
                <w:noProof/>
                <w:lang w:val="pt-BR"/>
              </w:rPr>
            </w:pPr>
            <w:sdt>
              <w:sdtPr>
                <w:rPr>
                  <w:noProof/>
                  <w:lang w:val="pt-BR"/>
                </w:rPr>
                <w:id w:val="1066377136"/>
                <w:placeholder>
                  <w:docPart w:val="BCA621459CEB45469BE3FA8A4CB57F6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394553" w:rsidRPr="00335BE1">
                  <w:rPr>
                    <w:noProof/>
                    <w:lang w:val="pt-BR" w:bidi="pt-BR"/>
                  </w:rPr>
                  <w:t>HABILIDADES PRINCIPAIS</w:t>
                </w:r>
              </w:sdtContent>
            </w:sdt>
            <w:r w:rsidR="00394553" w:rsidRPr="00335BE1">
              <w:rPr>
                <w:noProof/>
                <w:lang w:val="pt-BR" w:bidi="pt-BR"/>
              </w:rPr>
              <w:t xml:space="preserve"> </w:t>
            </w:r>
            <w:sdt>
              <w:sdtPr>
                <w:rPr>
                  <w:rStyle w:val="Destacar"/>
                  <w:noProof/>
                  <w:lang w:val="pt-BR"/>
                </w:rPr>
                <w:id w:val="-1622227774"/>
                <w:placeholder>
                  <w:docPart w:val="A89ED625360A401692426F7999258FD0"/>
                </w:placeholder>
                <w:temporary/>
                <w:showingPlcHdr/>
                <w15:appearance w15:val="hidden"/>
                <w:text/>
              </w:sdtPr>
              <w:sdtEndPr>
                <w:rPr>
                  <w:rStyle w:val="Destacar"/>
                </w:rPr>
              </w:sdtEndPr>
              <w:sdtContent>
                <w:r w:rsidR="00394553" w:rsidRPr="00335BE1">
                  <w:rPr>
                    <w:rStyle w:val="Destacar"/>
                    <w:noProof/>
                    <w:lang w:val="pt-BR" w:bidi="pt-BR"/>
                  </w:rPr>
                  <w:t>—</w:t>
                </w:r>
              </w:sdtContent>
            </w:sdt>
          </w:p>
        </w:tc>
      </w:tr>
      <w:tr w:rsidR="00394553" w:rsidRPr="00335BE1" w:rsidTr="00394553">
        <w:trPr>
          <w:gridAfter w:val="3"/>
          <w:wAfter w:w="6328" w:type="dxa"/>
          <w:trHeight w:val="276"/>
        </w:trPr>
        <w:tc>
          <w:tcPr>
            <w:tcW w:w="2796" w:type="dxa"/>
            <w:vMerge/>
            <w:shd w:val="clear" w:color="auto" w:fill="F2F2F2" w:themeFill="background1" w:themeFillShade="F2"/>
            <w:vAlign w:val="center"/>
          </w:tcPr>
          <w:p w:rsidR="00394553" w:rsidRPr="00335BE1" w:rsidRDefault="00394553" w:rsidP="00CD50FD">
            <w:pPr>
              <w:pStyle w:val="Ttulo2"/>
              <w:rPr>
                <w:noProof/>
                <w:spacing w:val="32"/>
                <w:lang w:val="pt-BR"/>
              </w:rPr>
            </w:pPr>
          </w:p>
        </w:tc>
      </w:tr>
      <w:tr w:rsidR="00CD50FD" w:rsidRPr="00335BE1" w:rsidTr="00394553">
        <w:trPr>
          <w:trHeight w:val="1990"/>
        </w:trPr>
        <w:tc>
          <w:tcPr>
            <w:tcW w:w="2796" w:type="dxa"/>
            <w:shd w:val="clear" w:color="auto" w:fill="F2F2F2" w:themeFill="background1" w:themeFillShade="F2"/>
            <w:vAlign w:val="center"/>
          </w:tcPr>
          <w:p w:rsidR="00D20DA9" w:rsidRPr="00335BE1" w:rsidRDefault="008D30B1" w:rsidP="008D30B1">
            <w:pPr>
              <w:pStyle w:val="Texto"/>
              <w:rPr>
                <w:noProof/>
                <w:lang w:val="pt-BR"/>
              </w:rPr>
            </w:pPr>
            <w:r>
              <w:rPr>
                <w:noProof/>
                <w:lang w:val="pt-BR"/>
              </w:rPr>
              <w:t xml:space="preserve">Sou programador nas linguagens de Java, </w:t>
            </w:r>
            <w:r w:rsidR="00077565">
              <w:rPr>
                <w:noProof/>
                <w:lang w:val="pt-BR"/>
              </w:rPr>
              <w:t>HTML 5, GDScript, MySQL, Python e</w:t>
            </w:r>
            <w:r>
              <w:rPr>
                <w:noProof/>
                <w:lang w:val="pt-BR"/>
              </w:rPr>
              <w:t xml:space="preserve"> </w:t>
            </w:r>
            <w:r w:rsidR="00077565">
              <w:rPr>
                <w:noProof/>
                <w:lang w:val="pt-BR"/>
              </w:rPr>
              <w:t>CSS 3.</w:t>
            </w:r>
          </w:p>
          <w:p w:rsidR="00CD50FD" w:rsidRDefault="00CD50FD" w:rsidP="00CD50FD">
            <w:pPr>
              <w:pStyle w:val="Texto"/>
              <w:rPr>
                <w:noProof/>
                <w:lang w:val="pt-BR"/>
              </w:rPr>
            </w:pPr>
          </w:p>
          <w:p w:rsidR="00394553" w:rsidRPr="00394553" w:rsidRDefault="00394553" w:rsidP="00394553">
            <w:pPr>
              <w:rPr>
                <w:lang w:val="pt-BR"/>
              </w:rPr>
            </w:pPr>
          </w:p>
        </w:tc>
        <w:tc>
          <w:tcPr>
            <w:tcW w:w="6328" w:type="dxa"/>
            <w:gridSpan w:val="3"/>
            <w:vAlign w:val="center"/>
          </w:tcPr>
          <w:p w:rsidR="00D20DA9" w:rsidRPr="00335BE1" w:rsidRDefault="00D20DA9" w:rsidP="00394553">
            <w:pPr>
              <w:pStyle w:val="Texto"/>
              <w:rPr>
                <w:noProof/>
                <w:lang w:val="pt-BR"/>
              </w:rPr>
            </w:pPr>
          </w:p>
          <w:p w:rsidR="00D20DA9" w:rsidRPr="00335BE1" w:rsidRDefault="00D20DA9" w:rsidP="00D20DA9">
            <w:pPr>
              <w:pStyle w:val="Texto"/>
              <w:rPr>
                <w:noProof/>
                <w:lang w:val="pt-BR"/>
              </w:rPr>
            </w:pPr>
            <w:r w:rsidRPr="00335BE1">
              <w:rPr>
                <w:noProof/>
                <w:lang w:val="pt-BR" w:bidi="pt-BR"/>
              </w:rPr>
              <w:t xml:space="preserve"> </w:t>
            </w:r>
          </w:p>
          <w:p w:rsidR="00CD50FD" w:rsidRPr="00335BE1" w:rsidRDefault="00CD50FD" w:rsidP="00CD50FD">
            <w:pPr>
              <w:pStyle w:val="Texto"/>
              <w:rPr>
                <w:noProof/>
                <w:lang w:val="pt-BR"/>
              </w:rPr>
            </w:pPr>
          </w:p>
        </w:tc>
      </w:tr>
      <w:tr w:rsidR="00CD50FD" w:rsidRPr="00335BE1" w:rsidTr="00394553">
        <w:trPr>
          <w:trHeight w:val="100"/>
        </w:trPr>
        <w:tc>
          <w:tcPr>
            <w:tcW w:w="2796" w:type="dxa"/>
          </w:tcPr>
          <w:p w:rsidR="00CD50FD" w:rsidRPr="00335BE1" w:rsidRDefault="00CD50FD" w:rsidP="00CD50FD">
            <w:pPr>
              <w:rPr>
                <w:noProof/>
                <w:lang w:val="pt-BR"/>
              </w:rPr>
            </w:pPr>
          </w:p>
        </w:tc>
        <w:tc>
          <w:tcPr>
            <w:tcW w:w="6328" w:type="dxa"/>
            <w:gridSpan w:val="3"/>
          </w:tcPr>
          <w:p w:rsidR="00CD50FD" w:rsidRPr="00335BE1" w:rsidRDefault="00CD50FD" w:rsidP="00CD50FD">
            <w:pPr>
              <w:rPr>
                <w:noProof/>
                <w:lang w:val="pt-BR"/>
              </w:rPr>
            </w:pPr>
          </w:p>
        </w:tc>
      </w:tr>
      <w:tr w:rsidR="00394553" w:rsidRPr="00335BE1" w:rsidTr="00394553">
        <w:trPr>
          <w:gridAfter w:val="2"/>
          <w:wAfter w:w="5449" w:type="dxa"/>
          <w:trHeight w:val="140"/>
        </w:trPr>
        <w:tc>
          <w:tcPr>
            <w:tcW w:w="3675" w:type="dxa"/>
            <w:gridSpan w:val="2"/>
          </w:tcPr>
          <w:p w:rsidR="00394553" w:rsidRPr="00335BE1" w:rsidRDefault="00394553">
            <w:pPr>
              <w:rPr>
                <w:noProof/>
                <w:lang w:val="pt-BR"/>
              </w:rPr>
            </w:pPr>
          </w:p>
        </w:tc>
      </w:tr>
    </w:tbl>
    <w:p w:rsidR="00C55D85" w:rsidRPr="00335BE1" w:rsidRDefault="00C55D85">
      <w:pPr>
        <w:rPr>
          <w:noProof/>
          <w:lang w:val="pt-BR"/>
        </w:rPr>
      </w:pPr>
    </w:p>
    <w:sectPr w:rsidR="00C55D85" w:rsidRPr="00335BE1" w:rsidSect="00B530FE">
      <w:headerReference w:type="default" r:id="rId11"/>
      <w:pgSz w:w="11906" w:h="16838" w:code="9"/>
      <w:pgMar w:top="720" w:right="1361" w:bottom="720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6BC" w:rsidRDefault="009706BC" w:rsidP="00F316AD">
      <w:r>
        <w:separator/>
      </w:r>
    </w:p>
  </w:endnote>
  <w:endnote w:type="continuationSeparator" w:id="0">
    <w:p w:rsidR="009706BC" w:rsidRDefault="009706BC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6BC" w:rsidRDefault="009706BC" w:rsidP="00F316AD">
      <w:r>
        <w:separator/>
      </w:r>
    </w:p>
  </w:footnote>
  <w:footnote w:type="continuationSeparator" w:id="0">
    <w:p w:rsidR="009706BC" w:rsidRDefault="009706BC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6AD" w:rsidRPr="003E4589" w:rsidRDefault="00F316AD">
    <w:pPr>
      <w:pStyle w:val="Cabealho"/>
      <w:rPr>
        <w:lang w:val="pt-BR"/>
      </w:rPr>
    </w:pPr>
    <w:r w:rsidRPr="003E4589">
      <w:rPr>
        <w:rFonts w:eastAsia="Times New Roman"/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88482E" wp14:editId="6A2DA292">
              <wp:simplePos x="0" y="0"/>
              <wp:positionH relativeFrom="column">
                <wp:posOffset>-914400</wp:posOffset>
              </wp:positionH>
              <wp:positionV relativeFrom="paragraph">
                <wp:posOffset>-456565</wp:posOffset>
              </wp:positionV>
              <wp:extent cx="7771130" cy="1249680"/>
              <wp:effectExtent l="0" t="0" r="1270" b="7620"/>
              <wp:wrapNone/>
              <wp:docPr id="6" name="Retângulo 7">
                <a:extLst xmlns:a="http://schemas.openxmlformats.org/drawingml/2006/main">
                  <a:ext uri="{C183D7F6-B498-43B3-948B-1728B52AA6E4}">
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dec="http://schemas.microsoft.com/office/drawing/2017/decorative" xmlns:arto="http://schemas.microsoft.com/office/word/2006/arto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F94168" id="Retângulo 7" o:spid="_x0000_s1026" style="position:absolute;margin-left:-1in;margin-top:-35.95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" fillcolor="#303848 [3204]" stroked="f"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A2A0FE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E05BA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D82D9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D988EB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5A0B1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BEB0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8EF2B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6CD1B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1CB45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74B79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94B74D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1B123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21B62F8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B1"/>
    <w:rsid w:val="00037C3D"/>
    <w:rsid w:val="00077565"/>
    <w:rsid w:val="001700F2"/>
    <w:rsid w:val="001871FF"/>
    <w:rsid w:val="001A66F2"/>
    <w:rsid w:val="001F4150"/>
    <w:rsid w:val="0029715D"/>
    <w:rsid w:val="00335BE1"/>
    <w:rsid w:val="00394553"/>
    <w:rsid w:val="003A76A7"/>
    <w:rsid w:val="003E4589"/>
    <w:rsid w:val="003F4C1C"/>
    <w:rsid w:val="0040233B"/>
    <w:rsid w:val="004D0355"/>
    <w:rsid w:val="004E6224"/>
    <w:rsid w:val="0053444D"/>
    <w:rsid w:val="005C7691"/>
    <w:rsid w:val="005D2581"/>
    <w:rsid w:val="00617740"/>
    <w:rsid w:val="006C60E6"/>
    <w:rsid w:val="008456E8"/>
    <w:rsid w:val="0089710E"/>
    <w:rsid w:val="008D30B1"/>
    <w:rsid w:val="009706BC"/>
    <w:rsid w:val="009C3827"/>
    <w:rsid w:val="00A74E15"/>
    <w:rsid w:val="00B530FE"/>
    <w:rsid w:val="00C55D85"/>
    <w:rsid w:val="00C85763"/>
    <w:rsid w:val="00CD50FD"/>
    <w:rsid w:val="00D20DA9"/>
    <w:rsid w:val="00D26A79"/>
    <w:rsid w:val="00DD5C35"/>
    <w:rsid w:val="00E41A14"/>
    <w:rsid w:val="00EA03EF"/>
    <w:rsid w:val="00F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B3037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6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3E4589"/>
    <w:rPr>
      <w:rFonts w:ascii="Arial" w:hAnsi="Arial" w:cs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2"/>
    <w:qFormat/>
    <w:rsid w:val="003E4589"/>
    <w:pPr>
      <w:jc w:val="center"/>
      <w:outlineLvl w:val="0"/>
    </w:pPr>
    <w:rPr>
      <w:color w:val="FFFFFF"/>
      <w:spacing w:val="40"/>
    </w:rPr>
  </w:style>
  <w:style w:type="paragraph" w:styleId="Ttulo2">
    <w:name w:val="heading 2"/>
    <w:basedOn w:val="Normal"/>
    <w:next w:val="Normal"/>
    <w:link w:val="Ttulo2Char"/>
    <w:uiPriority w:val="9"/>
    <w:qFormat/>
    <w:rsid w:val="003E4589"/>
    <w:pPr>
      <w:outlineLvl w:val="1"/>
    </w:pPr>
    <w:rPr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3E4589"/>
    <w:pPr>
      <w:keepNext/>
      <w:keepLines/>
      <w:spacing w:before="40"/>
      <w:outlineLvl w:val="2"/>
    </w:pPr>
    <w:rPr>
      <w:rFonts w:eastAsiaTheme="majorEastAsia"/>
      <w:color w:val="181B2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3E4589"/>
    <w:pPr>
      <w:keepNext/>
      <w:keepLines/>
      <w:spacing w:before="40"/>
      <w:outlineLvl w:val="3"/>
    </w:pPr>
    <w:rPr>
      <w:rFonts w:eastAsiaTheme="majorEastAsia"/>
      <w:i/>
      <w:iCs/>
      <w:color w:val="24293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3E4589"/>
    <w:pPr>
      <w:keepNext/>
      <w:keepLines/>
      <w:spacing w:before="40"/>
      <w:outlineLvl w:val="4"/>
    </w:pPr>
    <w:rPr>
      <w:rFonts w:eastAsiaTheme="majorEastAsia"/>
      <w:color w:val="24293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3E4589"/>
    <w:pPr>
      <w:keepNext/>
      <w:keepLines/>
      <w:spacing w:before="40"/>
      <w:outlineLvl w:val="5"/>
    </w:pPr>
    <w:rPr>
      <w:rFonts w:eastAsiaTheme="majorEastAsia"/>
      <w:color w:val="181B2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3E4589"/>
    <w:pPr>
      <w:keepNext/>
      <w:keepLines/>
      <w:spacing w:before="40"/>
      <w:outlineLvl w:val="6"/>
    </w:pPr>
    <w:rPr>
      <w:rFonts w:eastAsiaTheme="majorEastAsia"/>
      <w:i/>
      <w:iCs/>
      <w:color w:val="181B2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3E4589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3E4589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3E4589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Rodap">
    <w:name w:val="footer"/>
    <w:basedOn w:val="Normal"/>
    <w:link w:val="RodapChar"/>
    <w:uiPriority w:val="99"/>
    <w:semiHidden/>
    <w:rsid w:val="003E4589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E4589"/>
    <w:rPr>
      <w:rFonts w:ascii="Arial" w:hAnsi="Arial" w:cs="Arial"/>
      <w:color w:val="000000" w:themeColor="text1"/>
    </w:rPr>
  </w:style>
  <w:style w:type="table" w:styleId="Tabelacomgrade">
    <w:name w:val="Table Grid"/>
    <w:basedOn w:val="Tabelanormal"/>
    <w:uiPriority w:val="39"/>
    <w:rsid w:val="003E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qFormat/>
    <w:rsid w:val="003E4589"/>
    <w:pPr>
      <w:tabs>
        <w:tab w:val="left" w:pos="2121"/>
        <w:tab w:val="left" w:pos="4241"/>
      </w:tabs>
      <w:spacing w:before="120" w:after="120"/>
      <w:jc w:val="center"/>
    </w:pPr>
    <w:rPr>
      <w:color w:val="303848" w:themeColor="accent1"/>
      <w:spacing w:val="80"/>
      <w:sz w:val="52"/>
    </w:rPr>
  </w:style>
  <w:style w:type="character" w:customStyle="1" w:styleId="TtuloChar">
    <w:name w:val="Título Char"/>
    <w:basedOn w:val="Fontepargpadro"/>
    <w:link w:val="Ttulo"/>
    <w:rsid w:val="003E4589"/>
    <w:rPr>
      <w:rFonts w:ascii="Arial" w:hAnsi="Arial" w:cs="Arial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har"/>
    <w:uiPriority w:val="1"/>
    <w:qFormat/>
    <w:rsid w:val="003E4589"/>
    <w:pPr>
      <w:spacing w:before="120" w:after="120"/>
      <w:jc w:val="center"/>
    </w:pPr>
    <w:rPr>
      <w:color w:val="303848" w:themeColor="accent1"/>
      <w:spacing w:val="80"/>
    </w:rPr>
  </w:style>
  <w:style w:type="character" w:customStyle="1" w:styleId="SubttuloChar">
    <w:name w:val="Subtítulo Char"/>
    <w:basedOn w:val="Fontepargpadro"/>
    <w:link w:val="Subttulo"/>
    <w:uiPriority w:val="1"/>
    <w:rsid w:val="003E4589"/>
    <w:rPr>
      <w:rFonts w:ascii="Arial" w:hAnsi="Arial" w:cs="Arial"/>
      <w:color w:val="303848" w:themeColor="accent1"/>
      <w:spacing w:val="80"/>
    </w:rPr>
  </w:style>
  <w:style w:type="character" w:customStyle="1" w:styleId="Ttulo1Char">
    <w:name w:val="Título 1 Char"/>
    <w:basedOn w:val="Fontepargpadro"/>
    <w:link w:val="Ttulo1"/>
    <w:uiPriority w:val="2"/>
    <w:rsid w:val="003E4589"/>
    <w:rPr>
      <w:rFonts w:ascii="Arial" w:hAnsi="Arial" w:cs="Arial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3E4589"/>
    <w:pPr>
      <w:spacing w:line="288" w:lineRule="auto"/>
    </w:pPr>
    <w:rPr>
      <w:color w:val="404040" w:themeColor="text1" w:themeTint="BF"/>
      <w:sz w:val="20"/>
    </w:rPr>
  </w:style>
  <w:style w:type="character" w:customStyle="1" w:styleId="Ttulo2Char">
    <w:name w:val="Título 2 Char"/>
    <w:basedOn w:val="Fontepargpadro"/>
    <w:link w:val="Ttulo2"/>
    <w:uiPriority w:val="9"/>
    <w:rsid w:val="003E4589"/>
    <w:rPr>
      <w:rFonts w:ascii="Arial" w:hAnsi="Arial" w:cs="Arial"/>
      <w:color w:val="303848" w:themeColor="accent1"/>
      <w:spacing w:val="80"/>
    </w:rPr>
  </w:style>
  <w:style w:type="paragraph" w:customStyle="1" w:styleId="TextoPequeno">
    <w:name w:val="TextoPequeno"/>
    <w:basedOn w:val="Normal"/>
    <w:next w:val="Normal"/>
    <w:uiPriority w:val="5"/>
    <w:qFormat/>
    <w:rsid w:val="003E4589"/>
    <w:rPr>
      <w:i/>
      <w:color w:val="404040" w:themeColor="text1" w:themeTint="BF"/>
      <w:sz w:val="20"/>
    </w:rPr>
  </w:style>
  <w:style w:type="character" w:styleId="TextodoEspaoReservado">
    <w:name w:val="Placeholder Text"/>
    <w:basedOn w:val="Fontepargpadro"/>
    <w:uiPriority w:val="99"/>
    <w:semiHidden/>
    <w:rsid w:val="003E4589"/>
    <w:rPr>
      <w:rFonts w:ascii="Arial" w:hAnsi="Arial" w:cs="Arial"/>
      <w:color w:val="808080"/>
    </w:rPr>
  </w:style>
  <w:style w:type="character" w:customStyle="1" w:styleId="Destacar">
    <w:name w:val="Destacar"/>
    <w:basedOn w:val="Fontepargpadro"/>
    <w:uiPriority w:val="1"/>
    <w:qFormat/>
    <w:rsid w:val="003E4589"/>
    <w:rPr>
      <w:rFonts w:ascii="Arial" w:hAnsi="Arial" w:cs="Arial"/>
      <w:color w:val="BF9268" w:themeColor="accent2"/>
    </w:rPr>
  </w:style>
  <w:style w:type="numbering" w:styleId="111111">
    <w:name w:val="Outline List 2"/>
    <w:basedOn w:val="Semlista"/>
    <w:uiPriority w:val="99"/>
    <w:semiHidden/>
    <w:unhideWhenUsed/>
    <w:rsid w:val="003E4589"/>
    <w:pPr>
      <w:numPr>
        <w:numId w:val="1"/>
      </w:numPr>
    </w:pPr>
  </w:style>
  <w:style w:type="numbering" w:styleId="1ai">
    <w:name w:val="Outline List 1"/>
    <w:basedOn w:val="Semlista"/>
    <w:uiPriority w:val="99"/>
    <w:semiHidden/>
    <w:unhideWhenUsed/>
    <w:rsid w:val="003E4589"/>
    <w:pPr>
      <w:numPr>
        <w:numId w:val="2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sid w:val="003E4589"/>
    <w:rPr>
      <w:rFonts w:ascii="Arial" w:eastAsiaTheme="majorEastAsia" w:hAnsi="Arial" w:cs="Arial"/>
      <w:color w:val="181B23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4589"/>
    <w:rPr>
      <w:rFonts w:ascii="Arial" w:eastAsiaTheme="majorEastAsia" w:hAnsi="Arial" w:cs="Arial"/>
      <w:i/>
      <w:iCs/>
      <w:color w:val="24293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4589"/>
    <w:rPr>
      <w:rFonts w:ascii="Arial" w:eastAsiaTheme="majorEastAsia" w:hAnsi="Arial" w:cs="Arial"/>
      <w:color w:val="24293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4589"/>
    <w:rPr>
      <w:rFonts w:ascii="Arial" w:eastAsiaTheme="majorEastAsia" w:hAnsi="Arial" w:cs="Arial"/>
      <w:color w:val="181B2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4589"/>
    <w:rPr>
      <w:rFonts w:ascii="Arial" w:eastAsiaTheme="majorEastAsia" w:hAnsi="Arial" w:cs="Arial"/>
      <w:i/>
      <w:iCs/>
      <w:color w:val="181B2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4589"/>
    <w:rPr>
      <w:rFonts w:ascii="Arial" w:eastAsiaTheme="majorEastAsia" w:hAnsi="Arial" w:cs="Arial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4589"/>
    <w:rPr>
      <w:rFonts w:ascii="Arial" w:eastAsiaTheme="majorEastAsia" w:hAnsi="Arial" w:cs="Arial"/>
      <w:i/>
      <w:iCs/>
      <w:color w:val="272727" w:themeColor="text1" w:themeTint="D8"/>
      <w:sz w:val="21"/>
      <w:szCs w:val="21"/>
    </w:rPr>
  </w:style>
  <w:style w:type="numbering" w:styleId="Artigoseo">
    <w:name w:val="Outline List 3"/>
    <w:basedOn w:val="Semlista"/>
    <w:uiPriority w:val="99"/>
    <w:semiHidden/>
    <w:unhideWhenUsed/>
    <w:rsid w:val="003E4589"/>
    <w:pPr>
      <w:numPr>
        <w:numId w:val="3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E45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4589"/>
    <w:rPr>
      <w:rFonts w:ascii="Segoe UI" w:hAnsi="Segoe UI" w:cs="Segoe UI"/>
      <w:color w:val="000000" w:themeColor="text1"/>
      <w:sz w:val="18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3E4589"/>
  </w:style>
  <w:style w:type="paragraph" w:styleId="Textoembloco">
    <w:name w:val="Block Text"/>
    <w:basedOn w:val="Normal"/>
    <w:uiPriority w:val="99"/>
    <w:semiHidden/>
    <w:unhideWhenUsed/>
    <w:rsid w:val="003E4589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3E458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3E4589"/>
    <w:rPr>
      <w:rFonts w:ascii="Arial" w:hAnsi="Arial" w:cs="Arial"/>
      <w:color w:val="000000" w:themeColor="text1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E458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3E458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E4589"/>
    <w:rPr>
      <w:rFonts w:ascii="Arial" w:hAnsi="Arial" w:cs="Arial"/>
      <w:color w:val="000000" w:themeColor="text1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E4589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E458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E4589"/>
    <w:pPr>
      <w:spacing w:after="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E458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E458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E4589"/>
    <w:rPr>
      <w:rFonts w:ascii="Arial" w:hAnsi="Arial" w:cs="Arial"/>
      <w:color w:val="000000" w:themeColor="text1"/>
      <w:sz w:val="16"/>
      <w:szCs w:val="16"/>
    </w:rPr>
  </w:style>
  <w:style w:type="character" w:styleId="TtulodoLivro">
    <w:name w:val="Book Title"/>
    <w:basedOn w:val="Fontepargpadro"/>
    <w:uiPriority w:val="33"/>
    <w:semiHidden/>
    <w:qFormat/>
    <w:rsid w:val="003E4589"/>
    <w:rPr>
      <w:rFonts w:ascii="Arial" w:hAnsi="Arial" w:cs="Arial"/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E4589"/>
    <w:pPr>
      <w:spacing w:after="200"/>
    </w:pPr>
    <w:rPr>
      <w:i/>
      <w:iCs/>
      <w:color w:val="775F55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E4589"/>
    <w:pPr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E4589"/>
    <w:rPr>
      <w:rFonts w:ascii="Arial" w:hAnsi="Arial" w:cs="Arial"/>
      <w:color w:val="000000" w:themeColor="text1"/>
    </w:rPr>
  </w:style>
  <w:style w:type="table" w:styleId="GradeColorida">
    <w:name w:val="Colorful Grid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3E4589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3E4589"/>
    <w:rPr>
      <w:rFonts w:ascii="Arial" w:hAnsi="Arial" w:cs="Arial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E458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E4589"/>
    <w:rPr>
      <w:rFonts w:ascii="Arial" w:hAnsi="Arial" w:cs="Arial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E45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E4589"/>
    <w:rPr>
      <w:rFonts w:ascii="Arial" w:hAnsi="Arial" w:cs="Arial"/>
      <w:b/>
      <w:bCs/>
      <w:color w:val="000000" w:themeColor="text1"/>
      <w:sz w:val="20"/>
      <w:szCs w:val="20"/>
    </w:rPr>
  </w:style>
  <w:style w:type="table" w:styleId="ListaEscura">
    <w:name w:val="Dark List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3E4589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E4589"/>
  </w:style>
  <w:style w:type="character" w:customStyle="1" w:styleId="DataChar">
    <w:name w:val="Data Char"/>
    <w:basedOn w:val="Fontepargpadro"/>
    <w:link w:val="Data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E4589"/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E4589"/>
    <w:rPr>
      <w:rFonts w:ascii="Segoe UI" w:hAnsi="Segoe UI" w:cs="Segoe UI"/>
      <w:color w:val="000000" w:themeColor="text1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E4589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E4589"/>
    <w:rPr>
      <w:rFonts w:ascii="Arial" w:hAnsi="Arial" w:cs="Arial"/>
      <w:color w:val="000000" w:themeColor="text1"/>
    </w:rPr>
  </w:style>
  <w:style w:type="character" w:styleId="nfase">
    <w:name w:val="Emphasis"/>
    <w:basedOn w:val="Fontepargpadro"/>
    <w:uiPriority w:val="20"/>
    <w:semiHidden/>
    <w:qFormat/>
    <w:rsid w:val="003E4589"/>
    <w:rPr>
      <w:rFonts w:ascii="Arial" w:hAnsi="Arial" w:cs="Arial"/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3E4589"/>
    <w:rPr>
      <w:rFonts w:ascii="Arial" w:hAnsi="Arial" w:cs="Arial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E4589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E4589"/>
    <w:rPr>
      <w:rFonts w:ascii="Arial" w:hAnsi="Arial" w:cs="Arial"/>
      <w:color w:val="000000" w:themeColor="text1"/>
      <w:sz w:val="20"/>
      <w:szCs w:val="20"/>
    </w:rPr>
  </w:style>
  <w:style w:type="paragraph" w:styleId="Destinatrio">
    <w:name w:val="envelope address"/>
    <w:basedOn w:val="Normal"/>
    <w:uiPriority w:val="99"/>
    <w:semiHidden/>
    <w:unhideWhenUsed/>
    <w:rsid w:val="003E4589"/>
    <w:pPr>
      <w:framePr w:w="7920" w:h="1980" w:hRule="exact" w:hSpace="180" w:wrap="auto" w:hAnchor="page" w:xAlign="center" w:yAlign="bottom"/>
      <w:ind w:left="2880"/>
    </w:pPr>
    <w:rPr>
      <w:rFonts w:eastAsiaTheme="majorEastAsia"/>
    </w:rPr>
  </w:style>
  <w:style w:type="paragraph" w:styleId="Remetente">
    <w:name w:val="envelope return"/>
    <w:basedOn w:val="Normal"/>
    <w:uiPriority w:val="99"/>
    <w:semiHidden/>
    <w:unhideWhenUsed/>
    <w:rsid w:val="003E4589"/>
    <w:rPr>
      <w:rFonts w:eastAsiaTheme="majorEastAsia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E4589"/>
    <w:rPr>
      <w:rFonts w:ascii="Arial" w:hAnsi="Arial" w:cs="Arial"/>
      <w:color w:val="704404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3E4589"/>
    <w:rPr>
      <w:rFonts w:ascii="Arial" w:hAnsi="Arial" w:cs="Arial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E458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E4589"/>
    <w:rPr>
      <w:rFonts w:ascii="Arial" w:hAnsi="Arial" w:cs="Arial"/>
      <w:color w:val="000000" w:themeColor="text1"/>
      <w:sz w:val="20"/>
      <w:szCs w:val="20"/>
    </w:rPr>
  </w:style>
  <w:style w:type="table" w:styleId="TabeladeGrade1Clara">
    <w:name w:val="Grid Table 1 Light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3E4589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3E4589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3">
    <w:name w:val="Grid Table 3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3E45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3E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3E458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E458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3E458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3E458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3E458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3E458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3E45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3E458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3E458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3E458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3E458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3E458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3E458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customStyle="1" w:styleId="Hashtag">
    <w:name w:val="Hashtag"/>
    <w:basedOn w:val="Fontepargpadro"/>
    <w:uiPriority w:val="99"/>
    <w:semiHidden/>
    <w:unhideWhenUsed/>
    <w:rsid w:val="003E4589"/>
    <w:rPr>
      <w:rFonts w:ascii="Arial" w:hAnsi="Arial" w:cs="Arial"/>
      <w:color w:val="2B579A"/>
      <w:shd w:val="clear" w:color="auto" w:fill="E1DFDD"/>
    </w:rPr>
  </w:style>
  <w:style w:type="character" w:styleId="AcrnimoHTML">
    <w:name w:val="HTML Acronym"/>
    <w:basedOn w:val="Fontepargpadro"/>
    <w:uiPriority w:val="99"/>
    <w:semiHidden/>
    <w:unhideWhenUsed/>
    <w:rsid w:val="003E4589"/>
    <w:rPr>
      <w:rFonts w:ascii="Arial" w:hAnsi="Arial" w:cs="Arial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3E4589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E4589"/>
    <w:rPr>
      <w:rFonts w:ascii="Arial" w:hAnsi="Arial" w:cs="Arial"/>
      <w:i/>
      <w:iCs/>
      <w:color w:val="000000" w:themeColor="text1"/>
    </w:rPr>
  </w:style>
  <w:style w:type="character" w:styleId="CitaoHTML">
    <w:name w:val="HTML Cite"/>
    <w:basedOn w:val="Fontepargpadro"/>
    <w:uiPriority w:val="99"/>
    <w:semiHidden/>
    <w:unhideWhenUsed/>
    <w:rsid w:val="003E4589"/>
    <w:rPr>
      <w:rFonts w:ascii="Arial" w:hAnsi="Arial" w:cs="Arial"/>
      <w:i/>
      <w:iCs/>
    </w:rPr>
  </w:style>
  <w:style w:type="character" w:styleId="CdigoHTML">
    <w:name w:val="HTML Code"/>
    <w:basedOn w:val="Fontepargpadro"/>
    <w:uiPriority w:val="99"/>
    <w:semiHidden/>
    <w:unhideWhenUsed/>
    <w:rsid w:val="003E4589"/>
    <w:rPr>
      <w:rFonts w:ascii="Consolas" w:hAnsi="Consolas" w:cs="Arial"/>
      <w:sz w:val="20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3E4589"/>
    <w:rPr>
      <w:rFonts w:ascii="Arial" w:hAnsi="Arial" w:cs="Arial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3E4589"/>
    <w:rPr>
      <w:rFonts w:ascii="Consolas" w:hAnsi="Consolas" w:cs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E4589"/>
    <w:rPr>
      <w:rFonts w:ascii="Consolas" w:hAnsi="Consolas" w:cs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E4589"/>
    <w:rPr>
      <w:rFonts w:ascii="Consolas" w:hAnsi="Consolas" w:cs="Consolas"/>
      <w:color w:val="000000" w:themeColor="text1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3E4589"/>
    <w:rPr>
      <w:rFonts w:ascii="Consolas" w:hAnsi="Consolas" w:cs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3E4589"/>
    <w:rPr>
      <w:rFonts w:ascii="Consolas" w:hAnsi="Consolas" w:cs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3E4589"/>
    <w:rPr>
      <w:rFonts w:ascii="Arial" w:hAnsi="Arial" w:cs="Arial"/>
      <w:i/>
      <w:iCs/>
    </w:rPr>
  </w:style>
  <w:style w:type="character" w:styleId="Hyperlink">
    <w:name w:val="Hyperlink"/>
    <w:basedOn w:val="Fontepargpadro"/>
    <w:uiPriority w:val="99"/>
    <w:semiHidden/>
    <w:unhideWhenUsed/>
    <w:rsid w:val="003E4589"/>
    <w:rPr>
      <w:rFonts w:ascii="Arial" w:hAnsi="Arial" w:cs="Arial"/>
      <w:color w:val="F7B615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E4589"/>
    <w:pPr>
      <w:ind w:left="240" w:hanging="24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E4589"/>
    <w:pPr>
      <w:ind w:left="480" w:hanging="24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E4589"/>
    <w:pPr>
      <w:ind w:left="720" w:hanging="24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E4589"/>
    <w:pPr>
      <w:ind w:left="960" w:hanging="24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E4589"/>
    <w:pPr>
      <w:ind w:left="1200" w:hanging="24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E4589"/>
    <w:pPr>
      <w:ind w:left="1440" w:hanging="24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E4589"/>
    <w:pPr>
      <w:ind w:left="1680" w:hanging="24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E4589"/>
    <w:pPr>
      <w:ind w:left="1920" w:hanging="24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E4589"/>
    <w:pPr>
      <w:ind w:left="2160" w:hanging="24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E4589"/>
    <w:rPr>
      <w:rFonts w:eastAsiaTheme="majorEastAsia"/>
      <w:b/>
      <w:bCs/>
    </w:rPr>
  </w:style>
  <w:style w:type="character" w:styleId="nfaseIntensa">
    <w:name w:val="Intense Emphasis"/>
    <w:basedOn w:val="Fontepargpadro"/>
    <w:uiPriority w:val="21"/>
    <w:semiHidden/>
    <w:qFormat/>
    <w:rsid w:val="003E4589"/>
    <w:rPr>
      <w:rFonts w:ascii="Arial" w:hAnsi="Arial" w:cs="Arial"/>
      <w:i/>
      <w:iCs/>
      <w:color w:val="303848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3E4589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3E4589"/>
    <w:rPr>
      <w:rFonts w:ascii="Arial" w:hAnsi="Arial" w:cs="Arial"/>
      <w:i/>
      <w:iCs/>
      <w:color w:val="303848" w:themeColor="accent1"/>
    </w:rPr>
  </w:style>
  <w:style w:type="character" w:styleId="RefernciaIntensa">
    <w:name w:val="Intense Reference"/>
    <w:basedOn w:val="Fontepargpadro"/>
    <w:uiPriority w:val="32"/>
    <w:semiHidden/>
    <w:qFormat/>
    <w:rsid w:val="003E4589"/>
    <w:rPr>
      <w:rFonts w:ascii="Arial" w:hAnsi="Arial" w:cs="Arial"/>
      <w:b/>
      <w:bCs/>
      <w:smallCaps/>
      <w:color w:val="303848" w:themeColor="accent1"/>
      <w:spacing w:val="5"/>
    </w:rPr>
  </w:style>
  <w:style w:type="table" w:styleId="GradeClara">
    <w:name w:val="Light Grid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3E4589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3E4589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3E45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3E4589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3E4589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3E4589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3E4589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3E4589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3E4589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3E4589"/>
    <w:rPr>
      <w:rFonts w:ascii="Arial" w:hAnsi="Arial" w:cs="Arial"/>
    </w:rPr>
  </w:style>
  <w:style w:type="paragraph" w:styleId="Lista">
    <w:name w:val="List"/>
    <w:basedOn w:val="Normal"/>
    <w:uiPriority w:val="99"/>
    <w:semiHidden/>
    <w:unhideWhenUsed/>
    <w:rsid w:val="003E458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E458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E458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E458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E4589"/>
    <w:pPr>
      <w:ind w:left="1415" w:hanging="283"/>
      <w:contextualSpacing/>
    </w:pPr>
  </w:style>
  <w:style w:type="paragraph" w:styleId="Commarcadores">
    <w:name w:val="List Bullet"/>
    <w:basedOn w:val="Normal"/>
    <w:uiPriority w:val="99"/>
    <w:semiHidden/>
    <w:unhideWhenUsed/>
    <w:rsid w:val="003E4589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E4589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E4589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E4589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E4589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E4589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E4589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E4589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E4589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E4589"/>
    <w:pPr>
      <w:spacing w:after="120"/>
      <w:ind w:left="1415"/>
      <w:contextualSpacing/>
    </w:pPr>
  </w:style>
  <w:style w:type="paragraph" w:styleId="Numerada">
    <w:name w:val="List Number"/>
    <w:basedOn w:val="Normal"/>
    <w:uiPriority w:val="99"/>
    <w:semiHidden/>
    <w:unhideWhenUsed/>
    <w:rsid w:val="003E4589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E4589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E4589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E4589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E4589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semiHidden/>
    <w:qFormat/>
    <w:rsid w:val="003E4589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2">
    <w:name w:val="List Table 2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3E4589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3">
    <w:name w:val="List Table 3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3E4589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3E4589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3E4589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3E45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3E4589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3E4589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3E4589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3E4589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3E4589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3E4589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3E45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3E4589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3E4589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3E4589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3E4589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3E4589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3E4589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3E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E4589"/>
    <w:rPr>
      <w:rFonts w:ascii="Consolas" w:hAnsi="Consolas" w:cs="Consolas"/>
      <w:color w:val="000000" w:themeColor="text1"/>
      <w:sz w:val="20"/>
      <w:szCs w:val="20"/>
    </w:rPr>
  </w:style>
  <w:style w:type="table" w:styleId="GradeMdia1">
    <w:name w:val="Medium Grid 1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3E4589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3E45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3E4589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3E458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3E4589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3E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Fontepargpadro"/>
    <w:uiPriority w:val="99"/>
    <w:semiHidden/>
    <w:unhideWhenUsed/>
    <w:rsid w:val="003E4589"/>
    <w:rPr>
      <w:rFonts w:ascii="Arial" w:hAnsi="Arial" w:cs="Arial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E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E4589"/>
    <w:rPr>
      <w:rFonts w:ascii="Arial" w:eastAsiaTheme="majorEastAsia" w:hAnsi="Arial" w:cs="Arial"/>
      <w:color w:val="000000" w:themeColor="text1"/>
      <w:shd w:val="pct20" w:color="auto" w:fill="auto"/>
    </w:rPr>
  </w:style>
  <w:style w:type="paragraph" w:styleId="SemEspaamento">
    <w:name w:val="No Spacing"/>
    <w:uiPriority w:val="1"/>
    <w:semiHidden/>
    <w:qFormat/>
    <w:rsid w:val="003E4589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3E4589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semiHidden/>
    <w:unhideWhenUsed/>
    <w:rsid w:val="003E4589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E4589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E4589"/>
    <w:rPr>
      <w:rFonts w:ascii="Arial" w:hAnsi="Arial" w:cs="Arial"/>
      <w:color w:val="000000" w:themeColor="text1"/>
    </w:rPr>
  </w:style>
  <w:style w:type="character" w:styleId="Nmerodepgina">
    <w:name w:val="page number"/>
    <w:basedOn w:val="Fontepargpadro"/>
    <w:uiPriority w:val="99"/>
    <w:semiHidden/>
    <w:unhideWhenUsed/>
    <w:rsid w:val="003E4589"/>
    <w:rPr>
      <w:rFonts w:ascii="Arial" w:hAnsi="Arial" w:cs="Arial"/>
    </w:rPr>
  </w:style>
  <w:style w:type="table" w:styleId="TabelaSimples1">
    <w:name w:val="Plain Table 1"/>
    <w:basedOn w:val="Tabelanormal"/>
    <w:uiPriority w:val="41"/>
    <w:rsid w:val="003E45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3E45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3E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3E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3E45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E4589"/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E4589"/>
    <w:rPr>
      <w:rFonts w:ascii="Consolas" w:hAnsi="Consolas" w:cs="Consolas"/>
      <w:color w:val="000000" w:themeColor="text1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3E45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3E4589"/>
    <w:rPr>
      <w:rFonts w:ascii="Arial" w:hAnsi="Arial" w:cs="Arial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E4589"/>
  </w:style>
  <w:style w:type="character" w:customStyle="1" w:styleId="SaudaoChar">
    <w:name w:val="Saudação Char"/>
    <w:basedOn w:val="Fontepargpadro"/>
    <w:link w:val="Saudao"/>
    <w:uiPriority w:val="99"/>
    <w:semiHidden/>
    <w:rsid w:val="003E4589"/>
    <w:rPr>
      <w:rFonts w:ascii="Arial" w:hAnsi="Arial" w:cs="Arial"/>
      <w:color w:val="000000" w:themeColor="text1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3E4589"/>
    <w:pPr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E4589"/>
    <w:rPr>
      <w:rFonts w:ascii="Arial" w:hAnsi="Arial" w:cs="Arial"/>
      <w:color w:val="000000" w:themeColor="text1"/>
    </w:rPr>
  </w:style>
  <w:style w:type="character" w:customStyle="1" w:styleId="SmartHyperlink">
    <w:name w:val="Smart Hyperlink"/>
    <w:basedOn w:val="Fontepargpadro"/>
    <w:uiPriority w:val="99"/>
    <w:semiHidden/>
    <w:unhideWhenUsed/>
    <w:rsid w:val="003E4589"/>
    <w:rPr>
      <w:rFonts w:ascii="Arial" w:hAnsi="Arial" w:cs="Arial"/>
      <w:u w:val="dotted"/>
    </w:rPr>
  </w:style>
  <w:style w:type="character" w:styleId="Forte">
    <w:name w:val="Strong"/>
    <w:basedOn w:val="Fontepargpadro"/>
    <w:uiPriority w:val="22"/>
    <w:semiHidden/>
    <w:qFormat/>
    <w:rsid w:val="003E4589"/>
    <w:rPr>
      <w:rFonts w:ascii="Arial" w:hAnsi="Arial" w:cs="Arial"/>
      <w:b/>
      <w:bCs/>
    </w:rPr>
  </w:style>
  <w:style w:type="character" w:styleId="nfaseSutil">
    <w:name w:val="Subtle Emphasis"/>
    <w:basedOn w:val="Fontepargpadro"/>
    <w:uiPriority w:val="19"/>
    <w:semiHidden/>
    <w:qFormat/>
    <w:rsid w:val="003E4589"/>
    <w:rPr>
      <w:rFonts w:ascii="Arial" w:hAnsi="Arial" w:cs="Arial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qFormat/>
    <w:rsid w:val="003E4589"/>
    <w:rPr>
      <w:rFonts w:ascii="Arial" w:hAnsi="Arial" w:cs="Arial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3E458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3E45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3E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3E45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3E45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3E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3E458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3E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3E458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3E458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3E458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3E458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3E458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3E458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3E458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3E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3E458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3E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3E458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3E458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3E458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3E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3E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3E458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3E45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3E45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3E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3E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3E458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3E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3E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3E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3E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3E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E4589"/>
    <w:pPr>
      <w:ind w:left="240" w:hanging="24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E4589"/>
  </w:style>
  <w:style w:type="table" w:styleId="Tabelaprofissional">
    <w:name w:val="Table Professional"/>
    <w:basedOn w:val="Tabelanormal"/>
    <w:uiPriority w:val="99"/>
    <w:semiHidden/>
    <w:unhideWhenUsed/>
    <w:rsid w:val="003E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3E458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3E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3E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3E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3E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3E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3E458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3E458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3E458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3E4589"/>
    <w:pPr>
      <w:spacing w:before="120"/>
    </w:pPr>
    <w:rPr>
      <w:rFonts w:eastAsiaTheme="majorEastAsia"/>
      <w:b/>
      <w:bCs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E4589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E458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E4589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E4589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E4589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E4589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E4589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E4589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E4589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E4589"/>
    <w:pPr>
      <w:keepNext/>
      <w:keepLines/>
      <w:spacing w:before="240"/>
      <w:jc w:val="left"/>
      <w:outlineLvl w:val="9"/>
    </w:pPr>
    <w:rPr>
      <w:rFonts w:eastAsiaTheme="majorEastAsia"/>
      <w:color w:val="242935" w:themeColor="accent1" w:themeShade="BF"/>
      <w:spacing w:val="0"/>
      <w:sz w:val="32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3E4589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dor\AppData\Roaming\Microsoft\Modelos\Curr&#237;culo%20minimalis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4F689C8F9874782BEA80B287F466B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A0EC2E-46B0-4709-B80D-9EA0BD3C77F6}"/>
      </w:docPartPr>
      <w:docPartBody>
        <w:p w:rsidR="00CC09A7" w:rsidRDefault="00CC09A7">
          <w:pPr>
            <w:pStyle w:val="74F689C8F9874782BEA80B287F466B1D"/>
          </w:pPr>
          <w:r w:rsidRPr="00B530FE">
            <w:rPr>
              <w:noProof/>
              <w:lang w:bidi="pt-BR"/>
            </w:rPr>
            <w:t>OBJETIVO</w:t>
          </w:r>
        </w:p>
      </w:docPartBody>
    </w:docPart>
    <w:docPart>
      <w:docPartPr>
        <w:name w:val="DA5C6922F1354CED8A5ACA325AA307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69307F-CA26-4A2A-901B-7EA1F391CBA7}"/>
      </w:docPartPr>
      <w:docPartBody>
        <w:p w:rsidR="00CC09A7" w:rsidRDefault="00CC09A7">
          <w:pPr>
            <w:pStyle w:val="DA5C6922F1354CED8A5ACA325AA307A7"/>
          </w:pPr>
          <w:r w:rsidRPr="00B530FE">
            <w:rPr>
              <w:noProof/>
              <w:lang w:bidi="pt-BR"/>
            </w:rPr>
            <w:t>FORMAÇÃO</w:t>
          </w:r>
        </w:p>
      </w:docPartBody>
    </w:docPart>
    <w:docPart>
      <w:docPartPr>
        <w:name w:val="99E6C8D50B9A41928EF44DF8B84120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43667E-D2C0-4FD1-B3E6-D505089E7CA4}"/>
      </w:docPartPr>
      <w:docPartBody>
        <w:p w:rsidR="00CC09A7" w:rsidRDefault="00CC09A7">
          <w:pPr>
            <w:pStyle w:val="99E6C8D50B9A41928EF44DF8B84120AB"/>
          </w:pPr>
          <w:r w:rsidRPr="00B530FE">
            <w:rPr>
              <w:rStyle w:val="Destacar"/>
              <w:noProof/>
              <w:lang w:bidi="pt-BR"/>
            </w:rPr>
            <w:t>—</w:t>
          </w:r>
        </w:p>
      </w:docPartBody>
    </w:docPart>
    <w:docPart>
      <w:docPartPr>
        <w:name w:val="DF5B7C4061E546EA8DF3582FEDD6C8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F64D44-01D1-4031-B444-0E9E18CC6B2A}"/>
      </w:docPartPr>
      <w:docPartBody>
        <w:p w:rsidR="00CC09A7" w:rsidRDefault="00CC09A7">
          <w:pPr>
            <w:pStyle w:val="DF5B7C4061E546EA8DF3582FEDD6C809"/>
          </w:pPr>
          <w:r w:rsidRPr="00B530FE">
            <w:rPr>
              <w:noProof/>
              <w:lang w:bidi="pt-BR"/>
            </w:rPr>
            <w:t>EXPERIÊNCIA</w:t>
          </w:r>
        </w:p>
      </w:docPartBody>
    </w:docPart>
    <w:docPart>
      <w:docPartPr>
        <w:name w:val="BCA621459CEB45469BE3FA8A4CB57F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D6BA27-3D76-41C2-BF8A-043678F3285A}"/>
      </w:docPartPr>
      <w:docPartBody>
        <w:p w:rsidR="00225A60" w:rsidRDefault="001254E0">
          <w:pPr>
            <w:pStyle w:val="BCA621459CEB45469BE3FA8A4CB57F62"/>
          </w:pPr>
          <w:r w:rsidRPr="00B530FE">
            <w:rPr>
              <w:noProof/>
              <w:lang w:bidi="pt-BR"/>
            </w:rPr>
            <w:t>HABILIDADES PRINCIPAIS</w:t>
          </w:r>
        </w:p>
      </w:docPartBody>
    </w:docPart>
    <w:docPart>
      <w:docPartPr>
        <w:name w:val="A89ED625360A401692426F7999258F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A495F0-4D74-4698-9516-B39D72078630}"/>
      </w:docPartPr>
      <w:docPartBody>
        <w:p w:rsidR="00225A60" w:rsidRDefault="001254E0">
          <w:pPr>
            <w:pStyle w:val="A89ED625360A401692426F7999258FD0"/>
          </w:pPr>
          <w:r w:rsidRPr="00B530FE">
            <w:rPr>
              <w:rStyle w:val="Destacar"/>
              <w:noProof/>
              <w:lang w:bidi="pt-BR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ABB"/>
    <w:rsid w:val="001254E0"/>
    <w:rsid w:val="00225A60"/>
    <w:rsid w:val="00821ABB"/>
    <w:rsid w:val="00CB5205"/>
    <w:rsid w:val="00C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462B5A016741F58F9CDA097C802C3D">
    <w:name w:val="DE462B5A016741F58F9CDA097C802C3D"/>
  </w:style>
  <w:style w:type="paragraph" w:customStyle="1" w:styleId="B703B35E6E3A4C95A88007976F202A41">
    <w:name w:val="B703B35E6E3A4C95A88007976F202A41"/>
  </w:style>
  <w:style w:type="paragraph" w:customStyle="1" w:styleId="7A6DA36B57A24130AFECDA63CF1A7314">
    <w:name w:val="7A6DA36B57A24130AFECDA63CF1A7314"/>
  </w:style>
  <w:style w:type="paragraph" w:customStyle="1" w:styleId="E5C0C8BF1346448C992D67F597D5C106">
    <w:name w:val="E5C0C8BF1346448C992D67F597D5C106"/>
  </w:style>
  <w:style w:type="paragraph" w:customStyle="1" w:styleId="1D80E61060934FDE8BD16FA7D6F62614">
    <w:name w:val="1D80E61060934FDE8BD16FA7D6F62614"/>
  </w:style>
  <w:style w:type="paragraph" w:customStyle="1" w:styleId="8B58E8E75E4D4203B8F61D0A77410DC5">
    <w:name w:val="8B58E8E75E4D4203B8F61D0A77410DC5"/>
  </w:style>
  <w:style w:type="paragraph" w:customStyle="1" w:styleId="74F689C8F9874782BEA80B287F466B1D">
    <w:name w:val="74F689C8F9874782BEA80B287F466B1D"/>
  </w:style>
  <w:style w:type="paragraph" w:customStyle="1" w:styleId="58E85FD21AE74C93BA301E2270ACC271">
    <w:name w:val="58E85FD21AE74C93BA301E2270ACC271"/>
  </w:style>
  <w:style w:type="paragraph" w:customStyle="1" w:styleId="DA5C6922F1354CED8A5ACA325AA307A7">
    <w:name w:val="DA5C6922F1354CED8A5ACA325AA307A7"/>
  </w:style>
  <w:style w:type="character" w:customStyle="1" w:styleId="Destacar">
    <w:name w:val="Destacar"/>
    <w:basedOn w:val="Fontepargpadro"/>
    <w:uiPriority w:val="1"/>
    <w:qFormat/>
    <w:rPr>
      <w:rFonts w:ascii="Arial" w:hAnsi="Arial" w:cs="Arial"/>
      <w:color w:val="ED7D31" w:themeColor="accent2"/>
    </w:rPr>
  </w:style>
  <w:style w:type="paragraph" w:customStyle="1" w:styleId="99E6C8D50B9A41928EF44DF8B84120AB">
    <w:name w:val="99E6C8D50B9A41928EF44DF8B84120AB"/>
  </w:style>
  <w:style w:type="paragraph" w:customStyle="1" w:styleId="DF5B7C4061E546EA8DF3582FEDD6C809">
    <w:name w:val="DF5B7C4061E546EA8DF3582FEDD6C809"/>
  </w:style>
  <w:style w:type="paragraph" w:customStyle="1" w:styleId="Texto">
    <w:name w:val="Texto"/>
    <w:basedOn w:val="Normal"/>
    <w:next w:val="Normal"/>
    <w:uiPriority w:val="3"/>
    <w:qFormat/>
    <w:rsid w:val="00821ABB"/>
    <w:pPr>
      <w:spacing w:after="0" w:line="288" w:lineRule="auto"/>
    </w:pPr>
    <w:rPr>
      <w:rFonts w:ascii="Arial" w:eastAsiaTheme="minorHAnsi" w:hAnsi="Arial" w:cs="Arial"/>
      <w:color w:val="404040" w:themeColor="text1" w:themeTint="BF"/>
      <w:sz w:val="20"/>
      <w:szCs w:val="24"/>
      <w:lang w:val="pt-PT" w:eastAsia="en-US"/>
    </w:rPr>
  </w:style>
  <w:style w:type="paragraph" w:customStyle="1" w:styleId="2AE8AD69960649048BB759E5E6FFCE41">
    <w:name w:val="2AE8AD69960649048BB759E5E6FFCE41"/>
  </w:style>
  <w:style w:type="paragraph" w:customStyle="1" w:styleId="D913819ADE914306A1DAAD4011895593">
    <w:name w:val="D913819ADE914306A1DAAD4011895593"/>
  </w:style>
  <w:style w:type="paragraph" w:customStyle="1" w:styleId="BCBECF4AA445412BAB6EFE92F9C8A38B">
    <w:name w:val="BCBECF4AA445412BAB6EFE92F9C8A38B"/>
  </w:style>
  <w:style w:type="paragraph" w:customStyle="1" w:styleId="A31167EF1151403F8A373F230C04DBEF">
    <w:name w:val="A31167EF1151403F8A373F230C04DBEF"/>
  </w:style>
  <w:style w:type="paragraph" w:customStyle="1" w:styleId="D1C191396C8E407BBAEF28016D6DB247">
    <w:name w:val="D1C191396C8E407BBAEF28016D6DB247"/>
  </w:style>
  <w:style w:type="paragraph" w:customStyle="1" w:styleId="0EAF6EAB7F414C609B604D2C16567426">
    <w:name w:val="0EAF6EAB7F414C609B604D2C16567426"/>
  </w:style>
  <w:style w:type="paragraph" w:customStyle="1" w:styleId="F5796EC304A843A9823F616F239072B0">
    <w:name w:val="F5796EC304A843A9823F616F239072B0"/>
  </w:style>
  <w:style w:type="paragraph" w:customStyle="1" w:styleId="83FC4C98DCA34768803E7836729D3CCD">
    <w:name w:val="83FC4C98DCA34768803E7836729D3CCD"/>
  </w:style>
  <w:style w:type="paragraph" w:customStyle="1" w:styleId="F90FA931A34E4E1CB055F16B0D791C06">
    <w:name w:val="F90FA931A34E4E1CB055F16B0D791C06"/>
  </w:style>
  <w:style w:type="paragraph" w:customStyle="1" w:styleId="53574D41DCC442AD9FECD883CE08619F">
    <w:name w:val="53574D41DCC442AD9FECD883CE08619F"/>
  </w:style>
  <w:style w:type="paragraph" w:customStyle="1" w:styleId="F52B17DDE30C48E889BA517D2AE04162">
    <w:name w:val="F52B17DDE30C48E889BA517D2AE04162"/>
  </w:style>
  <w:style w:type="paragraph" w:customStyle="1" w:styleId="84ED172D04984C03889FD12A083C65C2">
    <w:name w:val="84ED172D04984C03889FD12A083C65C2"/>
  </w:style>
  <w:style w:type="paragraph" w:customStyle="1" w:styleId="F0305646028B4D2E93C0FEB9F818DC3A">
    <w:name w:val="F0305646028B4D2E93C0FEB9F818DC3A"/>
  </w:style>
  <w:style w:type="paragraph" w:customStyle="1" w:styleId="682C9F555A464F6FBD171DF109A727BF">
    <w:name w:val="682C9F555A464F6FBD171DF109A727BF"/>
  </w:style>
  <w:style w:type="paragraph" w:customStyle="1" w:styleId="FC361B38821F4F898F8FBCAE44C1871B">
    <w:name w:val="FC361B38821F4F898F8FBCAE44C1871B"/>
  </w:style>
  <w:style w:type="paragraph" w:customStyle="1" w:styleId="7CF57595B46242169D560607FDC02954">
    <w:name w:val="7CF57595B46242169D560607FDC02954"/>
  </w:style>
  <w:style w:type="paragraph" w:customStyle="1" w:styleId="9F3A7B864123480C9D10ACC0D7A2C45F">
    <w:name w:val="9F3A7B864123480C9D10ACC0D7A2C45F"/>
  </w:style>
  <w:style w:type="paragraph" w:customStyle="1" w:styleId="2B2ECFE294904E62AA5F4C7FEECBFD23">
    <w:name w:val="2B2ECFE294904E62AA5F4C7FEECBFD23"/>
  </w:style>
  <w:style w:type="paragraph" w:customStyle="1" w:styleId="369EBA1856724D889CB2FE71037AD3A1">
    <w:name w:val="369EBA1856724D889CB2FE71037AD3A1"/>
  </w:style>
  <w:style w:type="paragraph" w:customStyle="1" w:styleId="E6CA21C3C1C747DDAFA960840FDF9A50">
    <w:name w:val="E6CA21C3C1C747DDAFA960840FDF9A50"/>
  </w:style>
  <w:style w:type="paragraph" w:customStyle="1" w:styleId="B40B1FC85C8948FE89E5133173E85455">
    <w:name w:val="B40B1FC85C8948FE89E5133173E85455"/>
  </w:style>
  <w:style w:type="paragraph" w:customStyle="1" w:styleId="35FD59975CB647C184299DF25BC6AF11">
    <w:name w:val="35FD59975CB647C184299DF25BC6AF11"/>
  </w:style>
  <w:style w:type="paragraph" w:customStyle="1" w:styleId="F1A86DFCFBF84A5BBC135C0126BDB1B8">
    <w:name w:val="F1A86DFCFBF84A5BBC135C0126BDB1B8"/>
  </w:style>
  <w:style w:type="paragraph" w:customStyle="1" w:styleId="C28842FB90DC465E9E196FF604274AC0">
    <w:name w:val="C28842FB90DC465E9E196FF604274AC0"/>
    <w:rsid w:val="00821ABB"/>
  </w:style>
  <w:style w:type="paragraph" w:customStyle="1" w:styleId="67C01D4A78434112A790573B377EE605">
    <w:name w:val="67C01D4A78434112A790573B377EE605"/>
    <w:rsid w:val="00821ABB"/>
  </w:style>
  <w:style w:type="paragraph" w:customStyle="1" w:styleId="D0F21EF0C1D845F0B3C533E4BF01F517">
    <w:name w:val="D0F21EF0C1D845F0B3C533E4BF01F517"/>
    <w:rsid w:val="00821ABB"/>
  </w:style>
  <w:style w:type="paragraph" w:customStyle="1" w:styleId="89769B76F1AF4088883523FCE4F91F92">
    <w:name w:val="89769B76F1AF4088883523FCE4F91F92"/>
    <w:rsid w:val="00821ABB"/>
  </w:style>
  <w:style w:type="paragraph" w:customStyle="1" w:styleId="57E01FE559B64FFA83344E57874BACF2">
    <w:name w:val="57E01FE559B64FFA83344E57874BACF2"/>
    <w:rsid w:val="00821ABB"/>
  </w:style>
  <w:style w:type="paragraph" w:customStyle="1" w:styleId="BC089C0375884D8C9D80DA2438340FDF">
    <w:name w:val="BC089C0375884D8C9D80DA2438340FDF"/>
    <w:rsid w:val="00821ABB"/>
  </w:style>
  <w:style w:type="paragraph" w:customStyle="1" w:styleId="E6B9FA867BAB4C4B9C3AD00D6DEE6CA2">
    <w:name w:val="E6B9FA867BAB4C4B9C3AD00D6DEE6CA2"/>
    <w:rsid w:val="00821ABB"/>
  </w:style>
  <w:style w:type="paragraph" w:customStyle="1" w:styleId="E4CB7800667F4E56BC7824F0B2C31229">
    <w:name w:val="E4CB7800667F4E56BC7824F0B2C31229"/>
    <w:rsid w:val="00821ABB"/>
  </w:style>
  <w:style w:type="paragraph" w:customStyle="1" w:styleId="9115842346604C039964B839B77CFAAB">
    <w:name w:val="9115842346604C039964B839B77CFAAB"/>
    <w:rsid w:val="00821ABB"/>
  </w:style>
  <w:style w:type="paragraph" w:customStyle="1" w:styleId="49BD4899B42449CEBDAB24F988353633">
    <w:name w:val="49BD4899B42449CEBDAB24F988353633"/>
    <w:rsid w:val="00821ABB"/>
  </w:style>
  <w:style w:type="paragraph" w:customStyle="1" w:styleId="53B94FCE75D24CEB81E8AA1AE707D408">
    <w:name w:val="53B94FCE75D24CEB81E8AA1AE707D408"/>
    <w:rsid w:val="00821ABB"/>
  </w:style>
  <w:style w:type="paragraph" w:customStyle="1" w:styleId="DCE678EFB2494914AA6C3B5BBC4B94FD">
    <w:name w:val="DCE678EFB2494914AA6C3B5BBC4B94FD"/>
    <w:rsid w:val="00821ABB"/>
  </w:style>
  <w:style w:type="paragraph" w:customStyle="1" w:styleId="C18B0244B7794B03AACFE4B061F9C6BA">
    <w:name w:val="C18B0244B7794B03AACFE4B061F9C6BA"/>
    <w:rsid w:val="00821ABB"/>
  </w:style>
  <w:style w:type="paragraph" w:customStyle="1" w:styleId="21DF037CD87145C989DDCC3F23238719">
    <w:name w:val="21DF037CD87145C989DDCC3F23238719"/>
    <w:rsid w:val="00821ABB"/>
  </w:style>
  <w:style w:type="paragraph" w:customStyle="1" w:styleId="4014B080BB1142079AA901C51E423AB3">
    <w:name w:val="4014B080BB1142079AA901C51E423AB3"/>
    <w:rsid w:val="00821ABB"/>
  </w:style>
  <w:style w:type="paragraph" w:customStyle="1" w:styleId="BA8D5869BD4048EE818955024E880A83">
    <w:name w:val="BA8D5869BD4048EE818955024E880A83"/>
    <w:rsid w:val="00821ABB"/>
  </w:style>
  <w:style w:type="paragraph" w:customStyle="1" w:styleId="3D6F2778EDDE48B4A168C21D468FE689">
    <w:name w:val="3D6F2778EDDE48B4A168C21D468FE689"/>
    <w:rsid w:val="00821ABB"/>
  </w:style>
  <w:style w:type="paragraph" w:customStyle="1" w:styleId="B25E99F4D4844BC988D7FF90FDEC74F2">
    <w:name w:val="B25E99F4D4844BC988D7FF90FDEC74F2"/>
    <w:rsid w:val="00821ABB"/>
  </w:style>
  <w:style w:type="paragraph" w:customStyle="1" w:styleId="ACBFFE426AD841CAB9A6F7653A94F63D">
    <w:name w:val="ACBFFE426AD841CAB9A6F7653A94F63D"/>
    <w:rsid w:val="00821ABB"/>
  </w:style>
  <w:style w:type="paragraph" w:customStyle="1" w:styleId="FB134243EBF542D28E551BA8BE867992">
    <w:name w:val="FB134243EBF542D28E551BA8BE867992"/>
    <w:rsid w:val="00821ABB"/>
  </w:style>
  <w:style w:type="paragraph" w:customStyle="1" w:styleId="DD796F5D52AD47E594BE83AB5FF14B0A">
    <w:name w:val="DD796F5D52AD47E594BE83AB5FF14B0A"/>
    <w:rsid w:val="00821ABB"/>
  </w:style>
  <w:style w:type="paragraph" w:customStyle="1" w:styleId="2F6E8CDCA07246B799A9C3F124BE5AA8">
    <w:name w:val="2F6E8CDCA07246B799A9C3F124BE5AA8"/>
    <w:rsid w:val="00821ABB"/>
  </w:style>
  <w:style w:type="paragraph" w:customStyle="1" w:styleId="9370525F90CF4BC8AA1B9B83FC2E79A1">
    <w:name w:val="9370525F90CF4BC8AA1B9B83FC2E79A1"/>
    <w:rsid w:val="00821ABB"/>
  </w:style>
  <w:style w:type="paragraph" w:customStyle="1" w:styleId="A99BEDD07C514ABD8F2ABE42F34C33EC">
    <w:name w:val="A99BEDD07C514ABD8F2ABE42F34C33EC"/>
    <w:rsid w:val="00821ABB"/>
  </w:style>
  <w:style w:type="paragraph" w:customStyle="1" w:styleId="4354D25FEAC943A39D057A211F7F55A5">
    <w:name w:val="4354D25FEAC943A39D057A211F7F55A5"/>
    <w:rsid w:val="00821ABB"/>
  </w:style>
  <w:style w:type="paragraph" w:customStyle="1" w:styleId="C1C8FF60FB924416BDEAE35CB7ABE128">
    <w:name w:val="C1C8FF60FB924416BDEAE35CB7ABE128"/>
    <w:rsid w:val="00821ABB"/>
  </w:style>
  <w:style w:type="paragraph" w:customStyle="1" w:styleId="CA60C02373004AC4A0F12A4DF8ADB628">
    <w:name w:val="CA60C02373004AC4A0F12A4DF8ADB628"/>
    <w:rsid w:val="00821ABB"/>
  </w:style>
  <w:style w:type="paragraph" w:customStyle="1" w:styleId="1FF0E411EC2340F4AC1F86DAAC64E51E">
    <w:name w:val="1FF0E411EC2340F4AC1F86DAAC64E51E"/>
    <w:rsid w:val="00821ABB"/>
  </w:style>
  <w:style w:type="paragraph" w:customStyle="1" w:styleId="19F8C7ECF91A4024874598B414366092">
    <w:name w:val="19F8C7ECF91A4024874598B414366092"/>
    <w:rsid w:val="00821ABB"/>
  </w:style>
  <w:style w:type="paragraph" w:customStyle="1" w:styleId="F203F8F3190C48B7B8183234CB9F92AA">
    <w:name w:val="F203F8F3190C48B7B8183234CB9F92AA"/>
    <w:rsid w:val="00821ABB"/>
  </w:style>
  <w:style w:type="paragraph" w:customStyle="1" w:styleId="0ADC7DC53DD04CC4BCD674B18DAD4BDA">
    <w:name w:val="0ADC7DC53DD04CC4BCD674B18DAD4BDA"/>
    <w:rsid w:val="00821ABB"/>
  </w:style>
  <w:style w:type="paragraph" w:customStyle="1" w:styleId="2AE8CCA917C2492D80B63768C753E0A6">
    <w:name w:val="2AE8CCA917C2492D80B63768C753E0A6"/>
    <w:rsid w:val="00821ABB"/>
  </w:style>
  <w:style w:type="paragraph" w:customStyle="1" w:styleId="9BF4D80A16F04D43A0F4B2737558A222">
    <w:name w:val="9BF4D80A16F04D43A0F4B2737558A222"/>
    <w:rsid w:val="00821ABB"/>
  </w:style>
  <w:style w:type="paragraph" w:customStyle="1" w:styleId="D331ED81D5DA437A815D69088F5D3A2F">
    <w:name w:val="D331ED81D5DA437A815D69088F5D3A2F"/>
  </w:style>
  <w:style w:type="paragraph" w:customStyle="1" w:styleId="0148C44F8177460DBC781FB733FD5B75">
    <w:name w:val="0148C44F8177460DBC781FB733FD5B75"/>
  </w:style>
  <w:style w:type="paragraph" w:customStyle="1" w:styleId="BCA621459CEB45469BE3FA8A4CB57F62">
    <w:name w:val="BCA621459CEB45469BE3FA8A4CB57F62"/>
  </w:style>
  <w:style w:type="paragraph" w:customStyle="1" w:styleId="A89ED625360A401692426F7999258FD0">
    <w:name w:val="A89ED625360A401692426F7999258F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98B203-EEDC-4CD4-AC11-BF7A56C7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minimalista</Template>
  <TotalTime>0</TotalTime>
  <Pages>1</Pages>
  <Words>215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2025-07-29T21:26:00Z</dcterms:created>
  <dcterms:modified xsi:type="dcterms:W3CDTF">2025-08-01T22:58:00Z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